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6BCCB" w14:textId="77777777" w:rsidR="00952F7D" w:rsidRPr="00B87908" w:rsidRDefault="00DF198B" w:rsidP="00DF198B">
      <w:pPr>
        <w:pStyle w:val="GraphicAnchor"/>
        <w:rPr>
          <w:rFonts w:ascii="Times New Roman" w:hAnsi="Times New Roman" w:cs="Times New Roman"/>
        </w:rPr>
      </w:pPr>
      <w:r w:rsidRPr="00B87908">
        <w:rPr>
          <w:rFonts w:ascii="Times New Roman" w:hAnsi="Times New Roman" w:cs="Times New Roman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9E59E73" wp14:editId="76F147F0">
            <wp:simplePos x="0" y="0"/>
            <wp:positionH relativeFrom="margin">
              <wp:posOffset>-907085</wp:posOffset>
            </wp:positionH>
            <wp:positionV relativeFrom="margin">
              <wp:posOffset>-914400</wp:posOffset>
            </wp:positionV>
            <wp:extent cx="7764780" cy="10058041"/>
            <wp:effectExtent l="0" t="0" r="7620" b="635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74" cy="1006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B87908" w14:paraId="5DB1670F" w14:textId="77777777" w:rsidTr="00B87908">
        <w:trPr>
          <w:trHeight w:val="1083"/>
          <w:jc w:val="center"/>
        </w:trPr>
        <w:tc>
          <w:tcPr>
            <w:tcW w:w="10790" w:type="dxa"/>
            <w:gridSpan w:val="9"/>
          </w:tcPr>
          <w:p w14:paraId="02359C14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20325814" w14:textId="77777777" w:rsidTr="00B87908">
        <w:trPr>
          <w:trHeight w:val="1068"/>
          <w:jc w:val="center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9CB8257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F5436EC" w14:textId="3419DEC2" w:rsidR="00DF198B" w:rsidRPr="00B87908" w:rsidRDefault="00462B8B" w:rsidP="00462B8B">
            <w:pPr>
              <w:pStyle w:val="Heading1"/>
              <w:rPr>
                <w:rFonts w:ascii="Times New Roman" w:hAnsi="Times New Roman" w:cs="Times New Roman"/>
              </w:rPr>
            </w:pPr>
            <w:r w:rsidRPr="00462B8B">
              <w:rPr>
                <w:rFonts w:ascii="Times New Roman" w:hAnsi="Times New Roman" w:cs="Times New Roman"/>
              </w:rPr>
              <w:t xml:space="preserve">Deep </w:t>
            </w:r>
            <w:r w:rsidR="004C08E5">
              <w:rPr>
                <w:rFonts w:ascii="Times New Roman" w:hAnsi="Times New Roman" w:cs="Times New Roman"/>
              </w:rPr>
              <w:t>L</w:t>
            </w:r>
            <w:r w:rsidRPr="00462B8B">
              <w:rPr>
                <w:rFonts w:ascii="Times New Roman" w:hAnsi="Times New Roman" w:cs="Times New Roman"/>
              </w:rPr>
              <w:t>earning by PyTorch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CCBC431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6725FFCC" w14:textId="77777777" w:rsidTr="00B87908">
        <w:trPr>
          <w:trHeight w:val="1837"/>
          <w:jc w:val="center"/>
        </w:trPr>
        <w:tc>
          <w:tcPr>
            <w:tcW w:w="1170" w:type="dxa"/>
          </w:tcPr>
          <w:p w14:paraId="4669CDA8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60" w:type="dxa"/>
            <w:gridSpan w:val="7"/>
          </w:tcPr>
          <w:p w14:paraId="6403906D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0" w:type="dxa"/>
          </w:tcPr>
          <w:p w14:paraId="77C8A319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326D3791" w14:textId="77777777" w:rsidTr="00B87908">
        <w:trPr>
          <w:trHeight w:val="929"/>
          <w:jc w:val="center"/>
        </w:trPr>
        <w:tc>
          <w:tcPr>
            <w:tcW w:w="2397" w:type="dxa"/>
            <w:gridSpan w:val="4"/>
          </w:tcPr>
          <w:p w14:paraId="37D32FEB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3BE2190C" w14:textId="77777777" w:rsidR="00DF198B" w:rsidRPr="00B87908" w:rsidRDefault="00DF198B" w:rsidP="00DF198B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6BE7B08E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774E9A80" w14:textId="77777777" w:rsidTr="00B87908">
        <w:trPr>
          <w:trHeight w:val="1460"/>
          <w:jc w:val="center"/>
        </w:trPr>
        <w:tc>
          <w:tcPr>
            <w:tcW w:w="2397" w:type="dxa"/>
            <w:gridSpan w:val="4"/>
          </w:tcPr>
          <w:p w14:paraId="22F97272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56A83ECD" w14:textId="539884BE" w:rsidR="00DF198B" w:rsidRPr="00B87908" w:rsidRDefault="00B87908" w:rsidP="00874FE7">
            <w:pPr>
              <w:pStyle w:val="Heading2"/>
              <w:rPr>
                <w:rFonts w:ascii="Times New Roman" w:hAnsi="Times New Roman" w:cs="Times New Roman"/>
              </w:rPr>
            </w:pPr>
            <w:r w:rsidRPr="00B87908">
              <w:rPr>
                <w:rFonts w:ascii="Times New Roman" w:hAnsi="Times New Roman" w:cs="Times New Roman"/>
              </w:rPr>
              <w:t>Utsav Anantbhat</w:t>
            </w:r>
          </w:p>
        </w:tc>
        <w:tc>
          <w:tcPr>
            <w:tcW w:w="2398" w:type="dxa"/>
            <w:gridSpan w:val="4"/>
          </w:tcPr>
          <w:p w14:paraId="0F7E31F1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1FDE3291" w14:textId="77777777" w:rsidTr="000B45B7">
        <w:trPr>
          <w:trHeight w:val="522"/>
          <w:jc w:val="center"/>
        </w:trPr>
        <w:tc>
          <w:tcPr>
            <w:tcW w:w="2397" w:type="dxa"/>
            <w:gridSpan w:val="4"/>
            <w:vAlign w:val="bottom"/>
          </w:tcPr>
          <w:p w14:paraId="1D8A2A4C" w14:textId="77777777" w:rsidR="00DF198B" w:rsidRPr="00B87908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58855A95" w14:textId="67B68E62" w:rsidR="00DF198B" w:rsidRPr="00B87908" w:rsidRDefault="00B87908" w:rsidP="00874FE7">
            <w:pPr>
              <w:pStyle w:val="Heading3"/>
              <w:rPr>
                <w:rFonts w:ascii="Times New Roman" w:hAnsi="Times New Roman" w:cs="Times New Roman"/>
              </w:rPr>
            </w:pPr>
            <w:r w:rsidRPr="00B87908">
              <w:rPr>
                <w:rFonts w:ascii="Times New Roman" w:hAnsi="Times New Roman" w:cs="Times New Roman"/>
              </w:rPr>
              <w:t>1/</w:t>
            </w:r>
            <w:r w:rsidR="00462B8B">
              <w:rPr>
                <w:rFonts w:ascii="Times New Roman" w:hAnsi="Times New Roman" w:cs="Times New Roman"/>
              </w:rPr>
              <w:t>31</w:t>
            </w:r>
            <w:r w:rsidRPr="00B87908">
              <w:rPr>
                <w:rFonts w:ascii="Times New Roman" w:hAnsi="Times New Roman" w:cs="Times New Roman"/>
              </w:rPr>
              <w:t>/2023</w:t>
            </w:r>
          </w:p>
          <w:p w14:paraId="092CD094" w14:textId="77777777" w:rsidR="00DF198B" w:rsidRPr="00B87908" w:rsidRDefault="00DF198B" w:rsidP="000B45B7">
            <w:pPr>
              <w:pStyle w:val="Heading3"/>
              <w:rPr>
                <w:rFonts w:ascii="Times New Roman" w:hAnsi="Times New Roman" w:cs="Times New Roman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174A7E5B" w14:textId="77777777" w:rsidR="00DF198B" w:rsidRPr="00B87908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198B" w:rsidRPr="00B87908" w14:paraId="4C7C102E" w14:textId="77777777" w:rsidTr="00B87908">
        <w:trPr>
          <w:jc w:val="center"/>
        </w:trPr>
        <w:tc>
          <w:tcPr>
            <w:tcW w:w="2340" w:type="dxa"/>
            <w:gridSpan w:val="3"/>
          </w:tcPr>
          <w:p w14:paraId="2A469F6C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20" w:type="dxa"/>
            <w:gridSpan w:val="3"/>
          </w:tcPr>
          <w:p w14:paraId="725EB54B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  <w:gridSpan w:val="3"/>
          </w:tcPr>
          <w:p w14:paraId="365DEDE4" w14:textId="77777777" w:rsidR="00DF198B" w:rsidRPr="00B87908" w:rsidRDefault="00DF198B">
            <w:pPr>
              <w:rPr>
                <w:rFonts w:ascii="Times New Roman" w:hAnsi="Times New Roman" w:cs="Times New Roman"/>
              </w:rPr>
            </w:pPr>
          </w:p>
        </w:tc>
      </w:tr>
    </w:tbl>
    <w:p w14:paraId="1D6D9F0A" w14:textId="77777777" w:rsidR="000B45B7" w:rsidRDefault="000B45B7">
      <w:pPr>
        <w:rPr>
          <w:rFonts w:ascii="Times New Roman" w:hAnsi="Times New Roman" w:cs="Times New Roman"/>
        </w:rPr>
      </w:pPr>
    </w:p>
    <w:p w14:paraId="3A454809" w14:textId="77777777" w:rsidR="000B45B7" w:rsidRDefault="000B45B7">
      <w:pPr>
        <w:rPr>
          <w:rFonts w:ascii="Times New Roman" w:hAnsi="Times New Roman" w:cs="Times New Roman"/>
        </w:rPr>
      </w:pPr>
    </w:p>
    <w:p w14:paraId="292DF4C9" w14:textId="77777777" w:rsidR="000B45B7" w:rsidRDefault="000B45B7">
      <w:pPr>
        <w:rPr>
          <w:rFonts w:ascii="Times New Roman" w:hAnsi="Times New Roman" w:cs="Times New Roman"/>
        </w:rPr>
      </w:pPr>
    </w:p>
    <w:p w14:paraId="2685301B" w14:textId="77777777" w:rsidR="000B45B7" w:rsidRDefault="000B45B7">
      <w:pPr>
        <w:rPr>
          <w:rFonts w:ascii="Times New Roman" w:hAnsi="Times New Roman" w:cs="Times New Roman"/>
        </w:rPr>
      </w:pPr>
    </w:p>
    <w:p w14:paraId="5557F254" w14:textId="77777777" w:rsidR="000B45B7" w:rsidRDefault="000B45B7">
      <w:pPr>
        <w:rPr>
          <w:rFonts w:ascii="Times New Roman" w:hAnsi="Times New Roman" w:cs="Times New Roman"/>
        </w:rPr>
      </w:pPr>
    </w:p>
    <w:p w14:paraId="3A4728DB" w14:textId="77777777" w:rsidR="000B45B7" w:rsidRDefault="000B45B7">
      <w:pPr>
        <w:rPr>
          <w:rFonts w:ascii="Times New Roman" w:hAnsi="Times New Roman" w:cs="Times New Roman"/>
        </w:rPr>
      </w:pPr>
    </w:p>
    <w:p w14:paraId="657B7637" w14:textId="77777777" w:rsidR="000B45B7" w:rsidRDefault="000B45B7">
      <w:pPr>
        <w:rPr>
          <w:rFonts w:ascii="Times New Roman" w:hAnsi="Times New Roman" w:cs="Times New Roman"/>
        </w:rPr>
      </w:pPr>
    </w:p>
    <w:p w14:paraId="73C2CEA3" w14:textId="77777777" w:rsidR="000B45B7" w:rsidRDefault="000B45B7">
      <w:pPr>
        <w:rPr>
          <w:rFonts w:ascii="Times New Roman" w:hAnsi="Times New Roman" w:cs="Times New Roman"/>
        </w:rPr>
      </w:pPr>
    </w:p>
    <w:p w14:paraId="6AD6B51B" w14:textId="77777777" w:rsidR="000B45B7" w:rsidRDefault="000B45B7">
      <w:pPr>
        <w:rPr>
          <w:rFonts w:ascii="Times New Roman" w:hAnsi="Times New Roman" w:cs="Times New Roman"/>
        </w:rPr>
      </w:pPr>
    </w:p>
    <w:p w14:paraId="6686FD14" w14:textId="77777777" w:rsidR="000B45B7" w:rsidRDefault="000B45B7">
      <w:pPr>
        <w:rPr>
          <w:rFonts w:ascii="Times New Roman" w:hAnsi="Times New Roman" w:cs="Times New Roman"/>
        </w:rPr>
      </w:pPr>
    </w:p>
    <w:p w14:paraId="372FE793" w14:textId="77777777" w:rsidR="000B45B7" w:rsidRDefault="000B45B7">
      <w:pPr>
        <w:rPr>
          <w:rFonts w:ascii="Times New Roman" w:hAnsi="Times New Roman" w:cs="Times New Roman"/>
        </w:rPr>
      </w:pPr>
    </w:p>
    <w:p w14:paraId="2E04A712" w14:textId="77777777" w:rsidR="000B45B7" w:rsidRDefault="000B45B7">
      <w:pPr>
        <w:rPr>
          <w:rFonts w:ascii="Times New Roman" w:hAnsi="Times New Roman" w:cs="Times New Roman"/>
        </w:rPr>
      </w:pPr>
    </w:p>
    <w:p w14:paraId="64B2A17E" w14:textId="77777777" w:rsidR="000B45B7" w:rsidRDefault="000B45B7">
      <w:pPr>
        <w:rPr>
          <w:rFonts w:ascii="Times New Roman" w:hAnsi="Times New Roman" w:cs="Times New Roman"/>
        </w:rPr>
      </w:pPr>
    </w:p>
    <w:p w14:paraId="3CA1842A" w14:textId="77777777" w:rsidR="000B45B7" w:rsidRDefault="000B45B7">
      <w:pPr>
        <w:rPr>
          <w:rFonts w:ascii="Times New Roman" w:hAnsi="Times New Roman" w:cs="Times New Roman"/>
        </w:rPr>
      </w:pPr>
    </w:p>
    <w:p w14:paraId="1B4C6256" w14:textId="77777777" w:rsidR="000B45B7" w:rsidRDefault="000B45B7">
      <w:pPr>
        <w:rPr>
          <w:rFonts w:ascii="Times New Roman" w:hAnsi="Times New Roman" w:cs="Times New Roman"/>
        </w:rPr>
      </w:pPr>
    </w:p>
    <w:p w14:paraId="353B0447" w14:textId="77777777" w:rsidR="000B45B7" w:rsidRDefault="000B45B7">
      <w:pPr>
        <w:rPr>
          <w:rFonts w:ascii="Times New Roman" w:hAnsi="Times New Roman" w:cs="Times New Roman"/>
        </w:rPr>
      </w:pPr>
    </w:p>
    <w:p w14:paraId="399D4BD9" w14:textId="77777777" w:rsidR="000B45B7" w:rsidRDefault="000B45B7">
      <w:pPr>
        <w:rPr>
          <w:rFonts w:ascii="Times New Roman" w:hAnsi="Times New Roman" w:cs="Times New Roman"/>
        </w:rPr>
      </w:pPr>
    </w:p>
    <w:p w14:paraId="3A1EFD69" w14:textId="221C7ABC" w:rsidR="0058464F" w:rsidRDefault="00462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Final Network Table:</w:t>
      </w:r>
    </w:p>
    <w:p w14:paraId="0E72A962" w14:textId="1413CD96" w:rsidR="00462B8B" w:rsidRDefault="00462B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0CB45" wp14:editId="3B7F0C9E">
            <wp:extent cx="5390984" cy="797115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922" cy="79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B235" w14:textId="48D9F14B" w:rsidR="00462B8B" w:rsidRDefault="00462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above table shows the layers, output shape, and number of parameters for each layer.</w:t>
      </w:r>
    </w:p>
    <w:p w14:paraId="6C0A9D30" w14:textId="6E3D3D8F" w:rsidR="00462B8B" w:rsidRDefault="00462B8B">
      <w:pPr>
        <w:rPr>
          <w:rFonts w:ascii="Times New Roman" w:hAnsi="Times New Roman" w:cs="Times New Roman"/>
        </w:rPr>
      </w:pPr>
    </w:p>
    <w:p w14:paraId="3E6F925B" w14:textId="7566569F" w:rsidR="00462B8B" w:rsidRDefault="00462B8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Colab</w:t>
      </w:r>
      <w:proofErr w:type="spellEnd"/>
      <w:r>
        <w:rPr>
          <w:rFonts w:ascii="Times New Roman" w:hAnsi="Times New Roman" w:cs="Times New Roman"/>
        </w:rPr>
        <w:t xml:space="preserve"> Notebook Plot:</w:t>
      </w:r>
    </w:p>
    <w:p w14:paraId="7215FAE2" w14:textId="3D8A3876" w:rsidR="00462B8B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3A627" wp14:editId="62ADCE34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56C" w14:textId="1E3C9D0C" w:rsidR="00C1359E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ran the model for 25 epochs. We observed that these many would be enough to train the model.</w:t>
      </w:r>
    </w:p>
    <w:p w14:paraId="1661A529" w14:textId="3B09DA88" w:rsidR="00C1359E" w:rsidRDefault="00C1359E">
      <w:pPr>
        <w:rPr>
          <w:rFonts w:ascii="Times New Roman" w:hAnsi="Times New Roman" w:cs="Times New Roman"/>
        </w:rPr>
      </w:pPr>
    </w:p>
    <w:p w14:paraId="39E7658D" w14:textId="00FD1C08" w:rsidR="00C1359E" w:rsidRDefault="00C1359E" w:rsidP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Ablation study:</w:t>
      </w:r>
    </w:p>
    <w:p w14:paraId="09290965" w14:textId="77777777" w:rsidR="00C1359E" w:rsidRPr="00C1359E" w:rsidRDefault="00C1359E" w:rsidP="00C1359E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"/>
        <w:gridCol w:w="6652"/>
        <w:gridCol w:w="2339"/>
      </w:tblGrid>
      <w:tr w:rsidR="00C1359E" w:rsidRPr="00C1359E" w14:paraId="51DB0B7D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FA790" w14:textId="75FD25BB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lang w:bidi="hi-IN"/>
              </w:rPr>
              <w:t>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C3B3F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b/>
                <w:bCs/>
                <w:color w:val="000000"/>
                <w:lang w:bidi="hi-IN"/>
              </w:rPr>
              <w:t>Model architecture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A426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b/>
                <w:bCs/>
                <w:color w:val="000000"/>
                <w:lang w:bidi="hi-IN"/>
              </w:rPr>
              <w:t xml:space="preserve">Best accuracy on </w:t>
            </w:r>
            <w:proofErr w:type="spellStart"/>
            <w:r w:rsidRPr="00C1359E">
              <w:rPr>
                <w:rFonts w:ascii="Cambria" w:eastAsia="Times New Roman" w:hAnsi="Cambria" w:cs="Times New Roman"/>
                <w:b/>
                <w:bCs/>
                <w:color w:val="000000"/>
                <w:lang w:bidi="hi-IN"/>
              </w:rPr>
              <w:t>val</w:t>
            </w:r>
            <w:proofErr w:type="spellEnd"/>
            <w:r w:rsidRPr="00C1359E">
              <w:rPr>
                <w:rFonts w:ascii="Cambria" w:eastAsia="Times New Roman" w:hAnsi="Cambria" w:cs="Times New Roman"/>
                <w:b/>
                <w:bCs/>
                <w:color w:val="000000"/>
                <w:lang w:bidi="hi-IN"/>
              </w:rPr>
              <w:t xml:space="preserve"> set</w:t>
            </w:r>
          </w:p>
        </w:tc>
      </w:tr>
      <w:tr w:rsidR="00C1359E" w:rsidRPr="00C1359E" w14:paraId="66123925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49167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AF1D6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BaseNet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C7B47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21%</w:t>
            </w:r>
          </w:p>
        </w:tc>
      </w:tr>
      <w:tr w:rsidR="00C1359E" w:rsidRPr="00C1359E" w14:paraId="33E50BFC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71F13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0058D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BaseNet + Data augmentation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1D068" w14:textId="303CA908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>
              <w:rPr>
                <w:rFonts w:ascii="Cambria" w:eastAsia="Times New Roman" w:hAnsi="Cambria" w:cs="Times New Roman"/>
                <w:color w:val="000000"/>
                <w:lang w:bidi="hi-IN"/>
              </w:rPr>
              <w:t>30</w:t>
            </w: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%</w:t>
            </w:r>
          </w:p>
        </w:tc>
      </w:tr>
      <w:tr w:rsidR="00C1359E" w:rsidRPr="00C1359E" w14:paraId="12328823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99318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CE3AD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BaseNet + Data augmentation + Data normalization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72351" w14:textId="0AD349F0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>
              <w:rPr>
                <w:rFonts w:ascii="Cambria" w:eastAsia="Times New Roman" w:hAnsi="Cambria" w:cs="Times New Roman"/>
                <w:color w:val="000000"/>
                <w:lang w:bidi="hi-IN"/>
              </w:rPr>
              <w:t>50</w:t>
            </w: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%</w:t>
            </w:r>
          </w:p>
        </w:tc>
      </w:tr>
      <w:tr w:rsidR="00C1359E" w:rsidRPr="00C1359E" w14:paraId="2CB151E0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D528C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4A8AA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Deeper Network + Data augmentation + Data normalization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7597F" w14:textId="087B5671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>
              <w:rPr>
                <w:rFonts w:ascii="Cambria" w:eastAsia="Times New Roman" w:hAnsi="Cambria" w:cs="Times New Roman"/>
                <w:color w:val="000000"/>
                <w:lang w:bidi="hi-IN"/>
              </w:rPr>
              <w:t>68.7</w:t>
            </w: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%</w:t>
            </w:r>
          </w:p>
        </w:tc>
      </w:tr>
      <w:tr w:rsidR="00C1359E" w:rsidRPr="00C1359E" w14:paraId="08876CAE" w14:textId="77777777" w:rsidTr="00C135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ED837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987A7" w14:textId="77777777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Deeper Network + Data augmentation + Data normalization + Batch Normalization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5EB0F" w14:textId="275BC053" w:rsidR="00C1359E" w:rsidRPr="00C1359E" w:rsidRDefault="00C1359E" w:rsidP="00C1359E">
            <w:pPr>
              <w:jc w:val="center"/>
              <w:rPr>
                <w:rFonts w:ascii="Times New Roman" w:eastAsia="Times New Roman" w:hAnsi="Times New Roman" w:cs="Times New Roman"/>
                <w:lang w:bidi="hi-IN"/>
              </w:rPr>
            </w:pPr>
            <w:r>
              <w:rPr>
                <w:rFonts w:ascii="Cambria" w:eastAsia="Times New Roman" w:hAnsi="Cambria" w:cs="Times New Roman"/>
                <w:color w:val="000000"/>
                <w:lang w:bidi="hi-IN"/>
              </w:rPr>
              <w:t>69.2</w:t>
            </w:r>
            <w:r w:rsidRPr="00C1359E">
              <w:rPr>
                <w:rFonts w:ascii="Cambria" w:eastAsia="Times New Roman" w:hAnsi="Cambria" w:cs="Times New Roman"/>
                <w:color w:val="000000"/>
                <w:lang w:bidi="hi-IN"/>
              </w:rPr>
              <w:t>%</w:t>
            </w:r>
          </w:p>
        </w:tc>
      </w:tr>
    </w:tbl>
    <w:p w14:paraId="5EA6DE4E" w14:textId="065A1ACC" w:rsidR="00C1359E" w:rsidRDefault="00C1359E">
      <w:pPr>
        <w:rPr>
          <w:rFonts w:ascii="Times New Roman" w:hAnsi="Times New Roman" w:cs="Times New Roman"/>
        </w:rPr>
      </w:pPr>
    </w:p>
    <w:p w14:paraId="49C2BE71" w14:textId="4F10CB55" w:rsidR="00C1359E" w:rsidRDefault="00C1359E">
      <w:pPr>
        <w:rPr>
          <w:rFonts w:ascii="Times New Roman" w:hAnsi="Times New Roman" w:cs="Times New Roman"/>
        </w:rPr>
      </w:pPr>
    </w:p>
    <w:p w14:paraId="5255489B" w14:textId="2CCF3C26" w:rsidR="00C1359E" w:rsidRDefault="00C1359E">
      <w:pPr>
        <w:rPr>
          <w:rFonts w:ascii="Times New Roman" w:hAnsi="Times New Roman" w:cs="Times New Roman"/>
        </w:rPr>
      </w:pPr>
    </w:p>
    <w:p w14:paraId="25434F7A" w14:textId="224CD4B6" w:rsidR="00C1359E" w:rsidRDefault="00C1359E">
      <w:pPr>
        <w:rPr>
          <w:rFonts w:ascii="Times New Roman" w:hAnsi="Times New Roman" w:cs="Times New Roman"/>
        </w:rPr>
      </w:pPr>
    </w:p>
    <w:p w14:paraId="11368C43" w14:textId="74AFA7D3" w:rsidR="00C1359E" w:rsidRDefault="00C1359E">
      <w:pPr>
        <w:rPr>
          <w:rFonts w:ascii="Times New Roman" w:hAnsi="Times New Roman" w:cs="Times New Roman"/>
        </w:rPr>
      </w:pPr>
    </w:p>
    <w:p w14:paraId="11C6406B" w14:textId="374391D9" w:rsidR="00C1359E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Base performance/Relative performance:</w:t>
      </w:r>
    </w:p>
    <w:p w14:paraId="363F0946" w14:textId="77777777" w:rsidR="00C1359E" w:rsidRDefault="00C1359E">
      <w:pPr>
        <w:rPr>
          <w:rFonts w:ascii="Times New Roman" w:hAnsi="Times New Roman" w:cs="Times New Roman"/>
        </w:rPr>
      </w:pPr>
    </w:p>
    <w:p w14:paraId="34ED8B12" w14:textId="2B539B4C" w:rsidR="00C1359E" w:rsidRDefault="00C135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095416" wp14:editId="30974BCC">
            <wp:extent cx="5943600" cy="65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766B" w14:textId="6BC0CF78" w:rsidR="00C1359E" w:rsidRDefault="00C1359E">
      <w:pPr>
        <w:rPr>
          <w:rFonts w:ascii="Times New Roman" w:hAnsi="Times New Roman" w:cs="Times New Roman"/>
        </w:rPr>
      </w:pPr>
    </w:p>
    <w:p w14:paraId="5EE41E4F" w14:textId="706BB64E" w:rsidR="00C1359E" w:rsidRDefault="00C1359E">
      <w:pPr>
        <w:rPr>
          <w:rFonts w:ascii="Times New Roman" w:hAnsi="Times New Roman" w:cs="Times New Roman"/>
        </w:rPr>
      </w:pPr>
    </w:p>
    <w:p w14:paraId="6F3DC6F8" w14:textId="5A8A2E40" w:rsidR="00C1359E" w:rsidRDefault="00C1359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Part 2:</w:t>
      </w:r>
    </w:p>
    <w:p w14:paraId="021D35EE" w14:textId="35AA956C" w:rsidR="00C1359E" w:rsidRDefault="00C1359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C331F49" w14:textId="0B2F7517" w:rsidR="00C1359E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Pre-tuning:</w:t>
      </w:r>
    </w:p>
    <w:p w14:paraId="36ABAD20" w14:textId="147736DF" w:rsidR="00C1359E" w:rsidRDefault="00C1359E">
      <w:pPr>
        <w:rPr>
          <w:rFonts w:ascii="Times New Roman" w:hAnsi="Times New Roman" w:cs="Times New Roman"/>
        </w:rPr>
      </w:pPr>
    </w:p>
    <w:p w14:paraId="3C80C076" w14:textId="1F4115D7" w:rsidR="00C1359E" w:rsidRDefault="00CA06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EFAC5A" wp14:editId="710B4F72">
            <wp:extent cx="2918129" cy="152391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375" cy="15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89ED" w14:textId="77777777" w:rsidR="00C1359E" w:rsidRDefault="00C1359E">
      <w:pPr>
        <w:rPr>
          <w:rFonts w:ascii="Times New Roman" w:hAnsi="Times New Roman" w:cs="Times New Roman"/>
        </w:rPr>
      </w:pPr>
    </w:p>
    <w:p w14:paraId="096DEA91" w14:textId="34F829FB" w:rsidR="00C1359E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Post-tuning:</w:t>
      </w:r>
    </w:p>
    <w:p w14:paraId="2F6F52F5" w14:textId="77777777" w:rsidR="00CA065D" w:rsidRPr="00CA065D" w:rsidRDefault="00CA065D">
      <w:pPr>
        <w:rPr>
          <w:rFonts w:ascii="Times New Roman" w:hAnsi="Times New Roman" w:cs="Times New Roman"/>
        </w:rPr>
      </w:pPr>
    </w:p>
    <w:p w14:paraId="19FF0E06" w14:textId="77777777" w:rsidR="00CA065D" w:rsidRDefault="00C135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59E4C6" wp14:editId="680F7B40">
            <wp:extent cx="4378328" cy="392794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7201" cy="39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E7C" w14:textId="551ECF2E" w:rsidR="00C1359E" w:rsidRDefault="00C13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 accuracy:</w:t>
      </w:r>
    </w:p>
    <w:p w14:paraId="36B1124E" w14:textId="77777777" w:rsidR="00C1359E" w:rsidRDefault="00C1359E">
      <w:pPr>
        <w:rPr>
          <w:rFonts w:ascii="Times New Roman" w:hAnsi="Times New Roman" w:cs="Times New Roman"/>
        </w:rPr>
      </w:pPr>
    </w:p>
    <w:p w14:paraId="6203DD7B" w14:textId="68C9CEC0" w:rsidR="00C1359E" w:rsidRDefault="00C135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B52C04" wp14:editId="4066493B">
            <wp:extent cx="401955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7C09" w14:textId="1D5C2868" w:rsidR="00CA065D" w:rsidRDefault="00CA065D">
      <w:pPr>
        <w:rPr>
          <w:rFonts w:ascii="Times New Roman" w:hAnsi="Times New Roman" w:cs="Times New Roman"/>
        </w:rPr>
      </w:pPr>
    </w:p>
    <w:p w14:paraId="7386EE07" w14:textId="522B7ECC" w:rsidR="00CA065D" w:rsidRDefault="00CA0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Parameters used:</w:t>
      </w:r>
    </w:p>
    <w:p w14:paraId="69AC4A99" w14:textId="11B6BE67" w:rsidR="00CA065D" w:rsidRDefault="00CA065D">
      <w:pPr>
        <w:rPr>
          <w:rFonts w:ascii="Times New Roman" w:hAnsi="Times New Roman" w:cs="Times New Roman"/>
        </w:rPr>
      </w:pPr>
    </w:p>
    <w:p w14:paraId="2AB341B2" w14:textId="2FA9A5DB" w:rsidR="00CA065D" w:rsidRDefault="00CA06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4C84CC" wp14:editId="600C00BC">
            <wp:extent cx="5943600" cy="3573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0F21" w14:textId="1639517D" w:rsidR="00CA065D" w:rsidRDefault="00CA065D">
      <w:pPr>
        <w:rPr>
          <w:rFonts w:ascii="Times New Roman" w:hAnsi="Times New Roman" w:cs="Times New Roman"/>
        </w:rPr>
      </w:pPr>
    </w:p>
    <w:p w14:paraId="2FF7DC7D" w14:textId="77777777" w:rsidR="00CA065D" w:rsidRPr="00C1359E" w:rsidRDefault="00CA065D">
      <w:pPr>
        <w:rPr>
          <w:rFonts w:ascii="Times New Roman" w:hAnsi="Times New Roman" w:cs="Times New Roman"/>
        </w:rPr>
      </w:pPr>
    </w:p>
    <w:sectPr w:rsidR="00CA065D" w:rsidRPr="00C1359E" w:rsidSect="00127C27">
      <w:footerReference w:type="even" r:id="rId18"/>
      <w:footerReference w:type="default" r:id="rId19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94B1B" w14:textId="77777777" w:rsidR="00127C27" w:rsidRDefault="00127C27" w:rsidP="00E74B29">
      <w:r>
        <w:separator/>
      </w:r>
    </w:p>
  </w:endnote>
  <w:endnote w:type="continuationSeparator" w:id="0">
    <w:p w14:paraId="6D199416" w14:textId="77777777" w:rsidR="00127C27" w:rsidRDefault="00127C2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92EA1CA" w14:textId="41D1BC9B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A13D2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D01A42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D230A" w14:textId="77777777" w:rsidR="00E74B29" w:rsidRDefault="00E74B29" w:rsidP="006709F1">
    <w:pPr>
      <w:pStyle w:val="Footer"/>
      <w:rPr>
        <w:rStyle w:val="PageNumber"/>
      </w:rPr>
    </w:pPr>
  </w:p>
  <w:p w14:paraId="052922B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500F7" w14:textId="77777777" w:rsidR="00127C27" w:rsidRDefault="00127C27" w:rsidP="00E74B29">
      <w:r>
        <w:separator/>
      </w:r>
    </w:p>
  </w:footnote>
  <w:footnote w:type="continuationSeparator" w:id="0">
    <w:p w14:paraId="409F3183" w14:textId="77777777" w:rsidR="00127C27" w:rsidRDefault="00127C2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D7C4E"/>
    <w:multiLevelType w:val="hybridMultilevel"/>
    <w:tmpl w:val="FEAE0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96D7F"/>
    <w:multiLevelType w:val="hybridMultilevel"/>
    <w:tmpl w:val="F866E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F278E"/>
    <w:multiLevelType w:val="multilevel"/>
    <w:tmpl w:val="6430E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9282963">
    <w:abstractNumId w:val="0"/>
  </w:num>
  <w:num w:numId="2" w16cid:durableId="1081025108">
    <w:abstractNumId w:val="1"/>
  </w:num>
  <w:num w:numId="3" w16cid:durableId="829175972">
    <w:abstractNumId w:val="2"/>
  </w:num>
  <w:num w:numId="4" w16cid:durableId="2140145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908"/>
    <w:rsid w:val="00074888"/>
    <w:rsid w:val="00086FA5"/>
    <w:rsid w:val="000B45B7"/>
    <w:rsid w:val="000E4641"/>
    <w:rsid w:val="00127C27"/>
    <w:rsid w:val="00151F66"/>
    <w:rsid w:val="001549C9"/>
    <w:rsid w:val="00177F8D"/>
    <w:rsid w:val="00185F4A"/>
    <w:rsid w:val="001A13D2"/>
    <w:rsid w:val="00247F2C"/>
    <w:rsid w:val="00271FD9"/>
    <w:rsid w:val="002B3822"/>
    <w:rsid w:val="002D2200"/>
    <w:rsid w:val="0040564B"/>
    <w:rsid w:val="004358AF"/>
    <w:rsid w:val="00462B8B"/>
    <w:rsid w:val="004650C8"/>
    <w:rsid w:val="0048120C"/>
    <w:rsid w:val="004909D9"/>
    <w:rsid w:val="004B2C1D"/>
    <w:rsid w:val="004C08E5"/>
    <w:rsid w:val="004E6705"/>
    <w:rsid w:val="00521481"/>
    <w:rsid w:val="0058464F"/>
    <w:rsid w:val="006251FC"/>
    <w:rsid w:val="00665110"/>
    <w:rsid w:val="006709F1"/>
    <w:rsid w:val="006C60E6"/>
    <w:rsid w:val="006F572F"/>
    <w:rsid w:val="00837914"/>
    <w:rsid w:val="00874FE7"/>
    <w:rsid w:val="00952F7D"/>
    <w:rsid w:val="0095496A"/>
    <w:rsid w:val="009A38BA"/>
    <w:rsid w:val="00A20633"/>
    <w:rsid w:val="00A851C9"/>
    <w:rsid w:val="00AA62BF"/>
    <w:rsid w:val="00AB1873"/>
    <w:rsid w:val="00AB5FF0"/>
    <w:rsid w:val="00B42DBB"/>
    <w:rsid w:val="00B43E11"/>
    <w:rsid w:val="00B87908"/>
    <w:rsid w:val="00C1359E"/>
    <w:rsid w:val="00C755AB"/>
    <w:rsid w:val="00CA065D"/>
    <w:rsid w:val="00CC1EF8"/>
    <w:rsid w:val="00D43125"/>
    <w:rsid w:val="00D4476E"/>
    <w:rsid w:val="00D66A3A"/>
    <w:rsid w:val="00D7630B"/>
    <w:rsid w:val="00DC5F37"/>
    <w:rsid w:val="00DF198B"/>
    <w:rsid w:val="00E03413"/>
    <w:rsid w:val="00E74B29"/>
    <w:rsid w:val="00F50791"/>
    <w:rsid w:val="00F92ABC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DADF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Caption">
    <w:name w:val="caption"/>
    <w:basedOn w:val="Normal"/>
    <w:next w:val="Normal"/>
    <w:uiPriority w:val="35"/>
    <w:semiHidden/>
    <w:qFormat/>
    <w:rsid w:val="001A13D2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4358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359E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3390">
          <w:marLeft w:val="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sav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5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2023-02-01T07:52:00Z</dcterms:created>
  <dcterms:modified xsi:type="dcterms:W3CDTF">2024-03-14T17:22:00Z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